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0"/>
      </w:tblGrid>
      <w:tr w:rsidR="00B0688D" w14:paraId="6F56BE8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FE640F4" w14:textId="77777777" w:rsidR="00B0688D" w:rsidRDefault="00854D01" w:rsidP="00854D01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26F857B" wp14:editId="7B609E5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803910</wp:posOffset>
                      </wp:positionV>
                      <wp:extent cx="4924425" cy="1404620"/>
                      <wp:effectExtent l="0" t="0" r="0" b="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E6F4CC" w14:textId="77777777" w:rsidR="00854D01" w:rsidRPr="00854D01" w:rsidRDefault="00854D01">
                                  <w:pPr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</w:pP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Sistema de </w:t>
                                  </w:r>
                                  <w:r w:rsidR="0024498B"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>Gestión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de Cocheras</w:t>
                                  </w:r>
                                  <w:r w:rsidR="00A95080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(SGC)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6F85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.1pt;margin-top:63.3pt;width:38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" filled="f" stroked="f">
                      <v:textbox style="mso-fit-shape-to-text:t">
                        <w:txbxContent>
                          <w:p w14:paraId="0DE6F4CC" w14:textId="77777777" w:rsidR="00854D01" w:rsidRPr="00854D01" w:rsidRDefault="00854D01">
                            <w:pPr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Sistema de </w:t>
                            </w:r>
                            <w:r w:rsidR="0024498B"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>Gestión</w:t>
                            </w: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de Cocheras</w:t>
                            </w:r>
                            <w:r w:rsidR="00A95080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(SGC)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4A67313" wp14:editId="40997E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1299210</wp:posOffset>
                      </wp:positionV>
                      <wp:extent cx="1228725" cy="1404620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51EBE" w14:textId="77777777" w:rsidR="00D50111" w:rsidRPr="00854D01" w:rsidRDefault="00D50111">
                                  <w:pPr>
                                    <w:rPr>
                                      <w:rFonts w:ascii="Gill Sans MT" w:hAnsi="Gill Sans MT"/>
                                    </w:rPr>
                                  </w:pPr>
                                  <w:proofErr w:type="spellStart"/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Versi</w:t>
                                  </w:r>
                                  <w:proofErr w:type="spellEnd"/>
                                  <w:r w:rsidRPr="00854D01">
                                    <w:rPr>
                                      <w:rFonts w:ascii="Gill Sans MT" w:hAnsi="Gill Sans MT"/>
                                      <w:lang w:val="es-PE"/>
                                    </w:rPr>
                                    <w:t>ó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n 1.</w:t>
                                  </w:r>
                                  <w:r w:rsidR="007D0461">
                                    <w:rPr>
                                      <w:rFonts w:ascii="Gill Sans MT" w:hAnsi="Gill Sans M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0;margin-top:102.3pt;width:9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" filled="f" stroked="f" strokeweight="1pt">
                      <v:textbox style="mso-fit-shape-to-text:t">
                        <w:txbxContent>
                          <w:p w:rsidR="00D50111" w:rsidRPr="00854D01" w:rsidRDefault="00D50111">
                            <w:pPr>
                              <w:rPr>
                                <w:rFonts w:ascii="Gill Sans MT" w:hAnsi="Gill Sans MT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</w:rPr>
                              <w:t>Versi</w:t>
                            </w:r>
                            <w:r w:rsidRPr="00854D01">
                              <w:rPr>
                                <w:rFonts w:ascii="Gill Sans MT" w:hAnsi="Gill Sans MT"/>
                                <w:lang w:val="es-PE"/>
                              </w:rPr>
                              <w:t>ó</w:t>
                            </w:r>
                            <w:r w:rsidRPr="00854D01">
                              <w:rPr>
                                <w:rFonts w:ascii="Gill Sans MT" w:hAnsi="Gill Sans MT"/>
                              </w:rPr>
                              <w:t>n 1.</w:t>
                            </w:r>
                            <w:r w:rsidR="007D0461">
                              <w:rPr>
                                <w:rFonts w:ascii="Gill Sans MT" w:hAnsi="Gill Sans MT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B8CB7EF" wp14:editId="54438D5F">
                      <wp:extent cx="5334000" cy="736979"/>
                      <wp:effectExtent l="0" t="0" r="0" b="63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0" cy="7369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3F61B" w14:textId="748910F5" w:rsidR="00854D01" w:rsidRPr="00A84DBE" w:rsidRDefault="00A84DBE" w:rsidP="00854D01">
                                  <w:pPr>
                                    <w:pStyle w:val="Title"/>
                                    <w:rPr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A84DBE">
                                    <w:rPr>
                                      <w:rFonts w:cs="Arial"/>
                                      <w:color w:val="auto"/>
                                      <w:sz w:val="40"/>
                                      <w:szCs w:val="40"/>
                                      <w:lang w:val="es-ES"/>
                                    </w:rPr>
                                    <w:t>Entrega de Documento con todos los casos de Pruebas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8CB7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8" type="#_x0000_t202" style="width:420pt;height:5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" filled="f" stroked="f" strokeweight=".5pt">
                      <v:textbox>
                        <w:txbxContent>
                          <w:p w14:paraId="7A73F61B" w14:textId="748910F5" w:rsidR="00854D01" w:rsidRPr="00A84DBE" w:rsidRDefault="00A84DBE" w:rsidP="00854D01">
                            <w:pPr>
                              <w:pStyle w:val="Title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A84DBE">
                              <w:rPr>
                                <w:rFonts w:cs="Arial"/>
                                <w:color w:val="auto"/>
                                <w:sz w:val="40"/>
                                <w:szCs w:val="40"/>
                                <w:lang w:val="es-ES"/>
                              </w:rPr>
                              <w:t>Entrega de Documento con todos los casos de Pruebas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73BF117" w14:textId="77777777" w:rsidTr="00B0688D">
        <w:trPr>
          <w:trHeight w:val="2043"/>
        </w:trPr>
        <w:tc>
          <w:tcPr>
            <w:tcW w:w="4572" w:type="dxa"/>
          </w:tcPr>
          <w:p w14:paraId="6DD95FC5" w14:textId="77777777" w:rsidR="00B0688D" w:rsidRDefault="00B0688D" w:rsidP="007057F4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5C5D87B" wp14:editId="120E9EF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23BF9" w14:textId="77777777" w:rsidR="00B0688D" w:rsidRPr="002178B9" w:rsidRDefault="00D50111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bookmarkStart w:id="0" w:name="_Toc501102093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Tech Dev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5458B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JaKuLc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B0688D" w:rsidRPr="002178B9" w:rsidRDefault="00D50111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Tech Dev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5F4E04A" wp14:editId="2E4D5512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46096" w14:textId="77777777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D50111">
                                    <w:t>www.techdev.com</w:t>
                                  </w:r>
                                </w:p>
                                <w:p w14:paraId="490A0B58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ED237C" id="Text Box 7" o:spid="_x0000_s1030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" filled="f" stroked="f" strokeweight=".5pt">
                      <v:textbox>
                        <w:txbxContent>
                          <w:p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D50111">
                              <w:t>www.techdev.com</w:t>
                            </w:r>
                          </w:p>
                          <w:p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73A5B943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19CE82E" w14:textId="77777777" w:rsidR="00B0688D" w:rsidRDefault="00B0688D" w:rsidP="007057F4"/>
        </w:tc>
        <w:tc>
          <w:tcPr>
            <w:tcW w:w="4901" w:type="dxa"/>
            <w:vAlign w:val="center"/>
          </w:tcPr>
          <w:p w14:paraId="5B840AF8" w14:textId="77777777" w:rsidR="00B0688D" w:rsidRDefault="00D50111" w:rsidP="007057F4">
            <w:pPr>
              <w:jc w:val="right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7C55360" wp14:editId="181C80CA">
                  <wp:extent cx="1514475" cy="581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chdev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0" t="33000" r="10000" b="36500"/>
                          <a:stretch/>
                        </pic:blipFill>
                        <pic:spPr bwMode="auto"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13221" w14:textId="77777777" w:rsidR="008A3C95" w:rsidRDefault="008A3C95" w:rsidP="007057F4"/>
    <w:p w14:paraId="09AD0052" w14:textId="77777777" w:rsidR="007057F4" w:rsidRDefault="002E0194" w:rsidP="00A95080"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188582FA" wp14:editId="54FE702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4020B4D9" wp14:editId="41C6C345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13E1120" wp14:editId="4523B10C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01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054BEA96" wp14:editId="4C73378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  <w:bookmarkStart w:id="1" w:name="_GoBack"/>
      <w:bookmarkEnd w:id="1"/>
    </w:p>
    <w:sectPr w:rsidR="007057F4" w:rsidSect="0087493C">
      <w:headerReference w:type="even" r:id="rId16"/>
      <w:headerReference w:type="default" r:id="rId17"/>
      <w:footerReference w:type="even" r:id="rId18"/>
      <w:pgSz w:w="12240" w:h="15840" w:code="1"/>
      <w:pgMar w:top="1151" w:right="1151" w:bottom="720" w:left="1151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463EE1" w14:textId="77777777" w:rsidR="00015664" w:rsidRDefault="00015664" w:rsidP="007057F4">
      <w:r>
        <w:separator/>
      </w:r>
    </w:p>
  </w:endnote>
  <w:endnote w:type="continuationSeparator" w:id="0">
    <w:p w14:paraId="52B1383D" w14:textId="77777777" w:rsidR="00015664" w:rsidRDefault="00015664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2C6" w14:textId="77777777" w:rsidR="00136006" w:rsidRDefault="00015664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7E6D31E76C214055A8EB65F116BE7AF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  <w:p w14:paraId="0F84AF18" w14:textId="77777777" w:rsidR="003D326F" w:rsidRDefault="003D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3DD5D7" w14:textId="77777777" w:rsidR="00015664" w:rsidRDefault="00015664" w:rsidP="007057F4">
      <w:r>
        <w:separator/>
      </w:r>
    </w:p>
  </w:footnote>
  <w:footnote w:type="continuationSeparator" w:id="0">
    <w:p w14:paraId="66D319E9" w14:textId="77777777" w:rsidR="00015664" w:rsidRDefault="00015664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8DC6A" w14:textId="77777777" w:rsidR="00136006" w:rsidRDefault="0049185C" w:rsidP="007057F4">
    <w:pPr>
      <w:pStyle w:val="Header"/>
    </w:pPr>
    <w:r>
      <w:t>Adventure Works Marketing Plan</w:t>
    </w:r>
  </w:p>
  <w:p w14:paraId="0F5CBEE7" w14:textId="77777777" w:rsidR="00136006" w:rsidRDefault="00136006" w:rsidP="007057F4">
    <w:pPr>
      <w:pStyle w:val="Header"/>
    </w:pPr>
  </w:p>
  <w:p w14:paraId="74146913" w14:textId="77777777" w:rsidR="003D326F" w:rsidRDefault="003D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25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25"/>
    </w:tblGrid>
    <w:tr w:rsidR="007057F4" w14:paraId="14E357D6" w14:textId="77777777" w:rsidTr="00A95080">
      <w:trPr>
        <w:trHeight w:val="535"/>
      </w:trPr>
      <w:tc>
        <w:tcPr>
          <w:tcW w:w="12325" w:type="dxa"/>
          <w:tcBorders>
            <w:top w:val="nil"/>
            <w:left w:val="nil"/>
            <w:bottom w:val="nil"/>
            <w:right w:val="nil"/>
          </w:tcBorders>
        </w:tcPr>
        <w:p w14:paraId="54975A85" w14:textId="77777777" w:rsidR="00A95080" w:rsidRDefault="004F2231" w:rsidP="007057F4">
          <w:pPr>
            <w:pStyle w:val="Head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0FE747" wp14:editId="472879A4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24A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D71BB">
                                  <w:rPr>
                                    <w:noProof/>
                                    <w:sz w:val="32"/>
                                  </w:rPr>
                                  <w:t>8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602B0C4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D71BB">
                            <w:rPr>
                              <w:noProof/>
                              <w:sz w:val="32"/>
                            </w:rPr>
                            <w:t>8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D78882B" w14:textId="77777777" w:rsidR="00A95080" w:rsidRDefault="00A95080" w:rsidP="00A95080">
          <w:pPr>
            <w:tabs>
              <w:tab w:val="left" w:pos="1605"/>
            </w:tabs>
          </w:pPr>
          <w:r>
            <w:tab/>
            <w:t>[SGC – Plan del Proyecto]</w:t>
          </w:r>
          <w:r>
            <w:rPr>
              <w:noProof/>
              <w:lang w:val="es-PE" w:eastAsia="es-PE"/>
            </w:rPr>
            <w:t xml:space="preserve">                                                              </w:t>
          </w:r>
          <w:r>
            <w:rPr>
              <w:noProof/>
              <w:lang w:val="es-PE" w:eastAsia="es-PE"/>
            </w:rPr>
            <w:drawing>
              <wp:inline distT="0" distB="0" distL="0" distR="0" wp14:anchorId="76CF632A" wp14:editId="0D1C3341">
                <wp:extent cx="1514475" cy="5810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500" t="33000" r="10000" b="36500"/>
                        <a:stretch/>
                      </pic:blipFill>
                      <pic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40CAA05" w14:textId="77777777" w:rsidR="007057F4" w:rsidRPr="00A95080" w:rsidRDefault="007057F4" w:rsidP="00A95080">
          <w:pPr>
            <w:tabs>
              <w:tab w:val="left" w:pos="4545"/>
            </w:tabs>
          </w:pPr>
        </w:p>
      </w:tc>
    </w:tr>
  </w:tbl>
  <w:p w14:paraId="70AD744C" w14:textId="77777777" w:rsidR="007057F4" w:rsidRDefault="007057F4" w:rsidP="007057F4">
    <w:pPr>
      <w:pStyle w:val="Header"/>
    </w:pPr>
  </w:p>
  <w:p w14:paraId="4953735B" w14:textId="77777777" w:rsidR="003D326F" w:rsidRDefault="003D32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57C7B"/>
    <w:multiLevelType w:val="multilevel"/>
    <w:tmpl w:val="B890F9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C201B"/>
    <w:multiLevelType w:val="multilevel"/>
    <w:tmpl w:val="E9E21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E6ED6"/>
    <w:multiLevelType w:val="hybridMultilevel"/>
    <w:tmpl w:val="8696B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027"/>
    <w:multiLevelType w:val="multilevel"/>
    <w:tmpl w:val="B05A04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36034F"/>
    <w:multiLevelType w:val="multilevel"/>
    <w:tmpl w:val="1B70F5C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A74F5"/>
    <w:multiLevelType w:val="multilevel"/>
    <w:tmpl w:val="61D8F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3"/>
  </w:num>
  <w:num w:numId="4">
    <w:abstractNumId w:val="24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0"/>
  </w:num>
  <w:num w:numId="19">
    <w:abstractNumId w:val="16"/>
  </w:num>
  <w:num w:numId="20">
    <w:abstractNumId w:val="19"/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8"/>
  </w:num>
  <w:num w:numId="24">
    <w:abstractNumId w:val="15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111"/>
    <w:rsid w:val="00015664"/>
    <w:rsid w:val="000174F2"/>
    <w:rsid w:val="00036DFB"/>
    <w:rsid w:val="00042070"/>
    <w:rsid w:val="00067C92"/>
    <w:rsid w:val="00136006"/>
    <w:rsid w:val="001449EC"/>
    <w:rsid w:val="00146CD2"/>
    <w:rsid w:val="001670A7"/>
    <w:rsid w:val="001B361F"/>
    <w:rsid w:val="001B75FD"/>
    <w:rsid w:val="001E1BE2"/>
    <w:rsid w:val="001F0AF0"/>
    <w:rsid w:val="002178B9"/>
    <w:rsid w:val="0024498B"/>
    <w:rsid w:val="00291712"/>
    <w:rsid w:val="002E0194"/>
    <w:rsid w:val="00303EF8"/>
    <w:rsid w:val="003620E2"/>
    <w:rsid w:val="003D326F"/>
    <w:rsid w:val="003F5051"/>
    <w:rsid w:val="00420DF5"/>
    <w:rsid w:val="004371B6"/>
    <w:rsid w:val="00444C7B"/>
    <w:rsid w:val="0048718B"/>
    <w:rsid w:val="0049185C"/>
    <w:rsid w:val="004F2231"/>
    <w:rsid w:val="005112D1"/>
    <w:rsid w:val="0055035B"/>
    <w:rsid w:val="00572998"/>
    <w:rsid w:val="005C3643"/>
    <w:rsid w:val="00607FF7"/>
    <w:rsid w:val="006758B9"/>
    <w:rsid w:val="0068500D"/>
    <w:rsid w:val="006C76D3"/>
    <w:rsid w:val="007057F4"/>
    <w:rsid w:val="007417B3"/>
    <w:rsid w:val="00742102"/>
    <w:rsid w:val="00750AC4"/>
    <w:rsid w:val="00773B66"/>
    <w:rsid w:val="007C7473"/>
    <w:rsid w:val="007D0461"/>
    <w:rsid w:val="007D26F1"/>
    <w:rsid w:val="007E5499"/>
    <w:rsid w:val="008253A5"/>
    <w:rsid w:val="00827659"/>
    <w:rsid w:val="008417CE"/>
    <w:rsid w:val="0084277E"/>
    <w:rsid w:val="00854D01"/>
    <w:rsid w:val="0087493C"/>
    <w:rsid w:val="008A3C95"/>
    <w:rsid w:val="008A5D15"/>
    <w:rsid w:val="008C0471"/>
    <w:rsid w:val="008C386D"/>
    <w:rsid w:val="008C5106"/>
    <w:rsid w:val="008D5829"/>
    <w:rsid w:val="00946F55"/>
    <w:rsid w:val="00965BD5"/>
    <w:rsid w:val="009875C8"/>
    <w:rsid w:val="00991D08"/>
    <w:rsid w:val="00A378DF"/>
    <w:rsid w:val="00A63DE6"/>
    <w:rsid w:val="00A64C93"/>
    <w:rsid w:val="00A84DBE"/>
    <w:rsid w:val="00A95080"/>
    <w:rsid w:val="00B00CF7"/>
    <w:rsid w:val="00B0688D"/>
    <w:rsid w:val="00B40525"/>
    <w:rsid w:val="00B41D82"/>
    <w:rsid w:val="00B90346"/>
    <w:rsid w:val="00BB6CAC"/>
    <w:rsid w:val="00BD7104"/>
    <w:rsid w:val="00BE7253"/>
    <w:rsid w:val="00C03298"/>
    <w:rsid w:val="00C53A43"/>
    <w:rsid w:val="00CA16E0"/>
    <w:rsid w:val="00CE0BC9"/>
    <w:rsid w:val="00D053E1"/>
    <w:rsid w:val="00D2045C"/>
    <w:rsid w:val="00D50111"/>
    <w:rsid w:val="00D540AF"/>
    <w:rsid w:val="00D6093C"/>
    <w:rsid w:val="00D638C1"/>
    <w:rsid w:val="00D73D44"/>
    <w:rsid w:val="00D967AC"/>
    <w:rsid w:val="00DF269D"/>
    <w:rsid w:val="00E50A4D"/>
    <w:rsid w:val="00E758BC"/>
    <w:rsid w:val="00E95AFE"/>
    <w:rsid w:val="00ED3756"/>
    <w:rsid w:val="00EF4919"/>
    <w:rsid w:val="00F319DF"/>
    <w:rsid w:val="00F43A02"/>
    <w:rsid w:val="00F45884"/>
    <w:rsid w:val="00F53843"/>
    <w:rsid w:val="00F553FE"/>
    <w:rsid w:val="00F63939"/>
    <w:rsid w:val="00F91AD0"/>
    <w:rsid w:val="00FB05E4"/>
    <w:rsid w:val="00FC4062"/>
    <w:rsid w:val="00FD71BB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7B12235"/>
  <w15:chartTrackingRefBased/>
  <w15:docId w15:val="{464844B0-B9A8-4E7F-8FA7-30A388E7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customStyle="1" w:styleId="Standard">
    <w:name w:val="Standard"/>
    <w:rsid w:val="00A95080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extbody">
    <w:name w:val="Text body"/>
    <w:basedOn w:val="Standard"/>
    <w:rsid w:val="00A95080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A95080"/>
    <w:pPr>
      <w:suppressLineNumbers/>
      <w:jc w:val="both"/>
    </w:pPr>
  </w:style>
  <w:style w:type="paragraph" w:customStyle="1" w:styleId="HojadeControl">
    <w:name w:val="Hoja de Control"/>
    <w:basedOn w:val="Textbody"/>
    <w:rsid w:val="00A95080"/>
    <w:rPr>
      <w:rFonts w:ascii="Eras Md BT" w:hAnsi="Eras Md BT"/>
      <w:b/>
      <w:sz w:val="28"/>
    </w:rPr>
  </w:style>
  <w:style w:type="table" w:customStyle="1" w:styleId="Tablanormal1">
    <w:name w:val="Tabla normal1"/>
    <w:uiPriority w:val="99"/>
    <w:semiHidden/>
    <w:rsid w:val="00A950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6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57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wi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6D31E76C214055A8EB65F116BE7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5AFB4-FD74-4E8A-A792-798C3F778F9A}"/>
      </w:docPartPr>
      <w:docPartBody>
        <w:p w:rsidR="00BC3250" w:rsidRDefault="00BC23A0">
          <w:pPr>
            <w:pStyle w:val="7E6D31E76C214055A8EB65F116BE7AF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A0"/>
    <w:rsid w:val="00315037"/>
    <w:rsid w:val="00787121"/>
    <w:rsid w:val="00A84802"/>
    <w:rsid w:val="00BC23A0"/>
    <w:rsid w:val="00BC3250"/>
    <w:rsid w:val="00C03246"/>
    <w:rsid w:val="00FE7516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6D31E76C214055A8EB65F116BE7AFE">
    <w:name w:val="7E6D31E76C214055A8EB65F116BE7AFE"/>
  </w:style>
  <w:style w:type="paragraph" w:customStyle="1" w:styleId="A2178193D76948F6A238A5E749F1AE70">
    <w:name w:val="A2178193D76948F6A238A5E749F1AE70"/>
  </w:style>
  <w:style w:type="paragraph" w:customStyle="1" w:styleId="A7A39700DFBB48EBAC32B258D5F9EC11">
    <w:name w:val="A7A39700DFBB48EBAC32B258D5F9EC11"/>
  </w:style>
  <w:style w:type="paragraph" w:customStyle="1" w:styleId="9F30510E771D46C099032BB8E5E83309">
    <w:name w:val="9F30510E771D46C099032BB8E5E83309"/>
  </w:style>
  <w:style w:type="paragraph" w:customStyle="1" w:styleId="8D86E15DED074DF8906E78A2ABE13A37">
    <w:name w:val="8D86E15DED074DF8906E78A2ABE13A37"/>
  </w:style>
  <w:style w:type="paragraph" w:customStyle="1" w:styleId="B1A51769F5354B8EA123B12A40404A2C">
    <w:name w:val="B1A51769F5354B8EA123B12A40404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D694C-5628-4D9B-91F8-C571ABB62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2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</dc:creator>
  <cp:keywords/>
  <dc:description/>
  <cp:lastModifiedBy>kevin olivares</cp:lastModifiedBy>
  <cp:revision>3</cp:revision>
  <dcterms:created xsi:type="dcterms:W3CDTF">2018-05-31T23:07:00Z</dcterms:created>
  <dcterms:modified xsi:type="dcterms:W3CDTF">2018-06-01T00:08:00Z</dcterms:modified>
</cp:coreProperties>
</file>