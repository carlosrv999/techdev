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0"/>
      </w:tblGrid>
      <w:tr w:rsidR="00B0688D" w14:paraId="6F56BE8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FE640F4" w14:textId="77777777" w:rsidR="00B0688D" w:rsidRDefault="00854D01" w:rsidP="00854D01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26F857B" wp14:editId="7B609E5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803910</wp:posOffset>
                      </wp:positionV>
                      <wp:extent cx="4924425" cy="1404620"/>
                      <wp:effectExtent l="0" t="0" r="0" b="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E6F4CC" w14:textId="77777777" w:rsidR="00854D01" w:rsidRPr="00854D01" w:rsidRDefault="00854D01">
                                  <w:pPr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</w:pP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Sistema de </w:t>
                                  </w:r>
                                  <w:r w:rsidR="0024498B"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>Gestión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de Cocheras</w:t>
                                  </w:r>
                                  <w:r w:rsidR="00A95080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(SGC)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6F85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.1pt;margin-top:63.3pt;width:38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" filled="f" stroked="f">
                      <v:textbox style="mso-fit-shape-to-text:t">
                        <w:txbxContent>
                          <w:p w14:paraId="0DE6F4CC" w14:textId="77777777" w:rsidR="00854D01" w:rsidRPr="00854D01" w:rsidRDefault="00854D01">
                            <w:pPr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Sistema de </w:t>
                            </w:r>
                            <w:r w:rsidR="0024498B"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>Gestión</w:t>
                            </w: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de Cocheras</w:t>
                            </w:r>
                            <w:r w:rsidR="00A95080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(SGC)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4A67313" wp14:editId="40997E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1299210</wp:posOffset>
                      </wp:positionV>
                      <wp:extent cx="1228725" cy="1404620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51EBE" w14:textId="77777777" w:rsidR="00D50111" w:rsidRPr="00854D01" w:rsidRDefault="00D50111">
                                  <w:pPr>
                                    <w:rPr>
                                      <w:rFonts w:ascii="Gill Sans MT" w:hAnsi="Gill Sans MT"/>
                                    </w:rPr>
                                  </w:pPr>
                                  <w:proofErr w:type="spellStart"/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Versi</w:t>
                                  </w:r>
                                  <w:proofErr w:type="spellEnd"/>
                                  <w:r w:rsidRPr="00854D01">
                                    <w:rPr>
                                      <w:rFonts w:ascii="Gill Sans MT" w:hAnsi="Gill Sans MT"/>
                                      <w:lang w:val="es-PE"/>
                                    </w:rPr>
                                    <w:t>ó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n 1.</w:t>
                                  </w:r>
                                  <w:r w:rsidR="007D0461">
                                    <w:rPr>
                                      <w:rFonts w:ascii="Gill Sans MT" w:hAnsi="Gill Sans M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0;margin-top:102.3pt;width:9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" filled="f" stroked="f" strokeweight="1pt">
                      <v:textbox style="mso-fit-shape-to-text:t">
                        <w:txbxContent>
                          <w:p w:rsidR="00D50111" w:rsidRPr="00854D01" w:rsidRDefault="00D50111">
                            <w:pPr>
                              <w:rPr>
                                <w:rFonts w:ascii="Gill Sans MT" w:hAnsi="Gill Sans MT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</w:rPr>
                              <w:t>Versi</w:t>
                            </w:r>
                            <w:r w:rsidRPr="00854D01">
                              <w:rPr>
                                <w:rFonts w:ascii="Gill Sans MT" w:hAnsi="Gill Sans MT"/>
                                <w:lang w:val="es-PE"/>
                              </w:rPr>
                              <w:t>ó</w:t>
                            </w:r>
                            <w:r w:rsidRPr="00854D01">
                              <w:rPr>
                                <w:rFonts w:ascii="Gill Sans MT" w:hAnsi="Gill Sans MT"/>
                              </w:rPr>
                              <w:t>n 1.</w:t>
                            </w:r>
                            <w:r w:rsidR="007D0461">
                              <w:rPr>
                                <w:rFonts w:ascii="Gill Sans MT" w:hAnsi="Gill Sans MT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B8CB7EF" wp14:editId="54438D5F">
                      <wp:extent cx="5334000" cy="736979"/>
                      <wp:effectExtent l="0" t="0" r="0" b="63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0" cy="7369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53FAE6" w14:textId="77777777" w:rsidR="00F53843" w:rsidRPr="00F53843" w:rsidRDefault="00F53843" w:rsidP="00F53843">
                                  <w:pPr>
                                    <w:rPr>
                                      <w:rFonts w:cs="Arial"/>
                                      <w:color w:val="auto"/>
                                      <w:sz w:val="44"/>
                                      <w:szCs w:val="44"/>
                                      <w:lang w:val="es-ES"/>
                                    </w:rPr>
                                  </w:pPr>
                                  <w:r w:rsidRPr="00F53843">
                                    <w:rPr>
                                      <w:rFonts w:cs="Arial"/>
                                      <w:color w:val="auto"/>
                                      <w:sz w:val="44"/>
                                      <w:szCs w:val="44"/>
                                      <w:lang w:val="es-ES"/>
                                    </w:rPr>
                                    <w:t>Entrega del Documento de Diseño de Base de Datos</w:t>
                                  </w:r>
                                </w:p>
                                <w:p w14:paraId="7A73F61B" w14:textId="22912FBF" w:rsidR="00854D01" w:rsidRPr="00F53843" w:rsidRDefault="00854D01" w:rsidP="00854D01">
                                  <w:pPr>
                                    <w:pStyle w:val="Title"/>
                                    <w:rPr>
                                      <w:sz w:val="44"/>
                                      <w:szCs w:val="44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8CB7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8" type="#_x0000_t202" style="width:420pt;height:5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" filled="f" stroked="f" strokeweight=".5pt">
                      <v:textbox>
                        <w:txbxContent>
                          <w:p w14:paraId="4D53FAE6" w14:textId="77777777" w:rsidR="00F53843" w:rsidRPr="00F53843" w:rsidRDefault="00F53843" w:rsidP="00F53843">
                            <w:pPr>
                              <w:rPr>
                                <w:rFonts w:cs="Arial"/>
                                <w:color w:val="auto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53843">
                              <w:rPr>
                                <w:rFonts w:cs="Arial"/>
                                <w:color w:val="auto"/>
                                <w:sz w:val="44"/>
                                <w:szCs w:val="44"/>
                                <w:lang w:val="es-ES"/>
                              </w:rPr>
                              <w:t>Entrega del Documento de Diseño de Base de Datos</w:t>
                            </w:r>
                          </w:p>
                          <w:p w14:paraId="7A73F61B" w14:textId="22912FBF" w:rsidR="00854D01" w:rsidRPr="00F53843" w:rsidRDefault="00854D01" w:rsidP="00854D01">
                            <w:pPr>
                              <w:pStyle w:val="Title"/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73BF117" w14:textId="77777777" w:rsidTr="00B0688D">
        <w:trPr>
          <w:trHeight w:val="2043"/>
        </w:trPr>
        <w:tc>
          <w:tcPr>
            <w:tcW w:w="4572" w:type="dxa"/>
          </w:tcPr>
          <w:p w14:paraId="6DD95FC5" w14:textId="77777777" w:rsidR="00B0688D" w:rsidRDefault="00B0688D" w:rsidP="007057F4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5C5D87B" wp14:editId="120E9EF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23BF9" w14:textId="77777777" w:rsidR="00B0688D" w:rsidRPr="002178B9" w:rsidRDefault="00D50111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bookmarkStart w:id="0" w:name="_Toc501102093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Tech Dev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5458B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JaKuLc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B0688D" w:rsidRPr="002178B9" w:rsidRDefault="00D50111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Tech Dev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5F4E04A" wp14:editId="2E4D5512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46096" w14:textId="77777777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D50111">
                                    <w:t>www.techdev.com</w:t>
                                  </w:r>
                                </w:p>
                                <w:p w14:paraId="490A0B58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ED237C" id="Text Box 7" o:spid="_x0000_s1030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" filled="f" stroked="f" strokeweight=".5pt">
                      <v:textbox>
                        <w:txbxContent>
                          <w:p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D50111">
                              <w:t>www.techdev.com</w:t>
                            </w:r>
                          </w:p>
                          <w:p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73A5B943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19CE82E" w14:textId="77777777" w:rsidR="00B0688D" w:rsidRDefault="00B0688D" w:rsidP="007057F4"/>
        </w:tc>
        <w:tc>
          <w:tcPr>
            <w:tcW w:w="4901" w:type="dxa"/>
            <w:vAlign w:val="center"/>
          </w:tcPr>
          <w:p w14:paraId="5B840AF8" w14:textId="77777777" w:rsidR="00B0688D" w:rsidRDefault="00D50111" w:rsidP="007057F4">
            <w:pPr>
              <w:jc w:val="right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7C55360" wp14:editId="181C80CA">
                  <wp:extent cx="1514475" cy="581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chdev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0" t="33000" r="10000" b="36500"/>
                          <a:stretch/>
                        </pic:blipFill>
                        <pic:spPr bwMode="auto"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13221" w14:textId="77777777" w:rsidR="008A3C95" w:rsidRDefault="008A3C95" w:rsidP="007057F4"/>
    <w:p w14:paraId="09AD0052" w14:textId="77777777" w:rsidR="007057F4" w:rsidRDefault="002E0194" w:rsidP="00A95080">
      <w:bookmarkStart w:id="1" w:name="_GoBack"/>
      <w:bookmarkEnd w:id="1"/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188582FA" wp14:editId="54FE702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4020B4D9" wp14:editId="41C6C345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13E1120" wp14:editId="4523B10C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01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054BEA96" wp14:editId="4C73378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ectPr w:rsidR="007057F4" w:rsidSect="0087493C">
      <w:headerReference w:type="even" r:id="rId16"/>
      <w:headerReference w:type="default" r:id="rId17"/>
      <w:footerReference w:type="even" r:id="rId18"/>
      <w:pgSz w:w="12240" w:h="15840" w:code="1"/>
      <w:pgMar w:top="1151" w:right="1151" w:bottom="720" w:left="1151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8684B" w14:textId="77777777" w:rsidR="00D52B0F" w:rsidRDefault="00D52B0F" w:rsidP="007057F4">
      <w:r>
        <w:separator/>
      </w:r>
    </w:p>
  </w:endnote>
  <w:endnote w:type="continuationSeparator" w:id="0">
    <w:p w14:paraId="7262ADCD" w14:textId="77777777" w:rsidR="00D52B0F" w:rsidRDefault="00D52B0F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2C6" w14:textId="77777777" w:rsidR="00136006" w:rsidRDefault="00D52B0F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7E6D31E76C214055A8EB65F116BE7AF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  <w:p w14:paraId="0F84AF18" w14:textId="77777777" w:rsidR="003D326F" w:rsidRDefault="003D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224BE" w14:textId="77777777" w:rsidR="00D52B0F" w:rsidRDefault="00D52B0F" w:rsidP="007057F4">
      <w:r>
        <w:separator/>
      </w:r>
    </w:p>
  </w:footnote>
  <w:footnote w:type="continuationSeparator" w:id="0">
    <w:p w14:paraId="09383B0F" w14:textId="77777777" w:rsidR="00D52B0F" w:rsidRDefault="00D52B0F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8DC6A" w14:textId="77777777" w:rsidR="00136006" w:rsidRDefault="0049185C" w:rsidP="007057F4">
    <w:pPr>
      <w:pStyle w:val="Header"/>
    </w:pPr>
    <w:r>
      <w:t>Adventure Works Marketing Plan</w:t>
    </w:r>
  </w:p>
  <w:p w14:paraId="0F5CBEE7" w14:textId="77777777" w:rsidR="00136006" w:rsidRDefault="00136006" w:rsidP="007057F4">
    <w:pPr>
      <w:pStyle w:val="Header"/>
    </w:pPr>
  </w:p>
  <w:p w14:paraId="74146913" w14:textId="77777777" w:rsidR="003D326F" w:rsidRDefault="003D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25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25"/>
    </w:tblGrid>
    <w:tr w:rsidR="007057F4" w14:paraId="14E357D6" w14:textId="77777777" w:rsidTr="00A95080">
      <w:trPr>
        <w:trHeight w:val="535"/>
      </w:trPr>
      <w:tc>
        <w:tcPr>
          <w:tcW w:w="12325" w:type="dxa"/>
          <w:tcBorders>
            <w:top w:val="nil"/>
            <w:left w:val="nil"/>
            <w:bottom w:val="nil"/>
            <w:right w:val="nil"/>
          </w:tcBorders>
        </w:tcPr>
        <w:p w14:paraId="54975A85" w14:textId="77777777" w:rsidR="00A95080" w:rsidRDefault="004F2231" w:rsidP="007057F4">
          <w:pPr>
            <w:pStyle w:val="Head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0FE747" wp14:editId="472879A4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24A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D71BB">
                                  <w:rPr>
                                    <w:noProof/>
                                    <w:sz w:val="32"/>
                                  </w:rPr>
                                  <w:t>8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602B0C4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D71BB">
                            <w:rPr>
                              <w:noProof/>
                              <w:sz w:val="32"/>
                            </w:rPr>
                            <w:t>8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D78882B" w14:textId="51D2C3CD" w:rsidR="00A95080" w:rsidRDefault="00A95080" w:rsidP="00A95080">
          <w:pPr>
            <w:tabs>
              <w:tab w:val="left" w:pos="1605"/>
            </w:tabs>
          </w:pPr>
          <w:r>
            <w:tab/>
            <w:t>[SGC –]</w:t>
          </w:r>
          <w:r>
            <w:rPr>
              <w:noProof/>
              <w:lang w:val="es-PE" w:eastAsia="es-PE"/>
            </w:rPr>
            <w:t xml:space="preserve">                                                              </w:t>
          </w:r>
          <w:r>
            <w:rPr>
              <w:noProof/>
              <w:lang w:val="es-PE" w:eastAsia="es-PE"/>
            </w:rPr>
            <w:drawing>
              <wp:inline distT="0" distB="0" distL="0" distR="0" wp14:anchorId="76CF632A" wp14:editId="0D1C3341">
                <wp:extent cx="1514475" cy="5810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500" t="33000" r="10000" b="36500"/>
                        <a:stretch/>
                      </pic:blipFill>
                      <pic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40CAA05" w14:textId="77777777" w:rsidR="007057F4" w:rsidRPr="00A95080" w:rsidRDefault="007057F4" w:rsidP="00A95080">
          <w:pPr>
            <w:tabs>
              <w:tab w:val="left" w:pos="4545"/>
            </w:tabs>
          </w:pPr>
        </w:p>
      </w:tc>
    </w:tr>
  </w:tbl>
  <w:p w14:paraId="70AD744C" w14:textId="77777777" w:rsidR="007057F4" w:rsidRDefault="007057F4" w:rsidP="007057F4">
    <w:pPr>
      <w:pStyle w:val="Header"/>
    </w:pPr>
  </w:p>
  <w:p w14:paraId="4953735B" w14:textId="77777777" w:rsidR="003D326F" w:rsidRDefault="003D32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57C7B"/>
    <w:multiLevelType w:val="multilevel"/>
    <w:tmpl w:val="B890F9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C201B"/>
    <w:multiLevelType w:val="multilevel"/>
    <w:tmpl w:val="E9E21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E6ED6"/>
    <w:multiLevelType w:val="hybridMultilevel"/>
    <w:tmpl w:val="8696B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027"/>
    <w:multiLevelType w:val="multilevel"/>
    <w:tmpl w:val="B05A04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36034F"/>
    <w:multiLevelType w:val="multilevel"/>
    <w:tmpl w:val="1B70F5C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A74F5"/>
    <w:multiLevelType w:val="multilevel"/>
    <w:tmpl w:val="61D8F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3"/>
  </w:num>
  <w:num w:numId="4">
    <w:abstractNumId w:val="24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0"/>
  </w:num>
  <w:num w:numId="19">
    <w:abstractNumId w:val="16"/>
  </w:num>
  <w:num w:numId="20">
    <w:abstractNumId w:val="19"/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8"/>
  </w:num>
  <w:num w:numId="24">
    <w:abstractNumId w:val="15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111"/>
    <w:rsid w:val="00006257"/>
    <w:rsid w:val="000174F2"/>
    <w:rsid w:val="00036DFB"/>
    <w:rsid w:val="00042070"/>
    <w:rsid w:val="00067C92"/>
    <w:rsid w:val="00086803"/>
    <w:rsid w:val="00136006"/>
    <w:rsid w:val="001449EC"/>
    <w:rsid w:val="00146CD2"/>
    <w:rsid w:val="001670A7"/>
    <w:rsid w:val="001B361F"/>
    <w:rsid w:val="001B75FD"/>
    <w:rsid w:val="001E1BE2"/>
    <w:rsid w:val="001F0AF0"/>
    <w:rsid w:val="002178B9"/>
    <w:rsid w:val="0024498B"/>
    <w:rsid w:val="00291712"/>
    <w:rsid w:val="002E0194"/>
    <w:rsid w:val="00303EF8"/>
    <w:rsid w:val="003620E2"/>
    <w:rsid w:val="003D326F"/>
    <w:rsid w:val="003F5051"/>
    <w:rsid w:val="00420DF5"/>
    <w:rsid w:val="004371B6"/>
    <w:rsid w:val="00444C7B"/>
    <w:rsid w:val="0048718B"/>
    <w:rsid w:val="0049185C"/>
    <w:rsid w:val="004F2231"/>
    <w:rsid w:val="005112D1"/>
    <w:rsid w:val="0055035B"/>
    <w:rsid w:val="00572998"/>
    <w:rsid w:val="005C3643"/>
    <w:rsid w:val="0068500D"/>
    <w:rsid w:val="007057F4"/>
    <w:rsid w:val="007417B3"/>
    <w:rsid w:val="00742102"/>
    <w:rsid w:val="00750AC4"/>
    <w:rsid w:val="00773B66"/>
    <w:rsid w:val="007C7473"/>
    <w:rsid w:val="007D0461"/>
    <w:rsid w:val="007D26F1"/>
    <w:rsid w:val="007E5499"/>
    <w:rsid w:val="008253A5"/>
    <w:rsid w:val="00827659"/>
    <w:rsid w:val="008417CE"/>
    <w:rsid w:val="0084277E"/>
    <w:rsid w:val="00854D01"/>
    <w:rsid w:val="0087493C"/>
    <w:rsid w:val="008A3C95"/>
    <w:rsid w:val="008A5D15"/>
    <w:rsid w:val="008C0471"/>
    <w:rsid w:val="008C386D"/>
    <w:rsid w:val="008C5106"/>
    <w:rsid w:val="008D5829"/>
    <w:rsid w:val="00946F55"/>
    <w:rsid w:val="00965BD5"/>
    <w:rsid w:val="009875C8"/>
    <w:rsid w:val="00991D08"/>
    <w:rsid w:val="00A378DF"/>
    <w:rsid w:val="00A63DE6"/>
    <w:rsid w:val="00A64C93"/>
    <w:rsid w:val="00A95080"/>
    <w:rsid w:val="00B00CF7"/>
    <w:rsid w:val="00B0688D"/>
    <w:rsid w:val="00B40525"/>
    <w:rsid w:val="00B41D82"/>
    <w:rsid w:val="00B90346"/>
    <w:rsid w:val="00BB6CAC"/>
    <w:rsid w:val="00BD7104"/>
    <w:rsid w:val="00BE7253"/>
    <w:rsid w:val="00C03298"/>
    <w:rsid w:val="00CA16E0"/>
    <w:rsid w:val="00CE0BC9"/>
    <w:rsid w:val="00D053E1"/>
    <w:rsid w:val="00D2045C"/>
    <w:rsid w:val="00D50111"/>
    <w:rsid w:val="00D52B0F"/>
    <w:rsid w:val="00D540AF"/>
    <w:rsid w:val="00D6093C"/>
    <w:rsid w:val="00D638C1"/>
    <w:rsid w:val="00D73D44"/>
    <w:rsid w:val="00D967AC"/>
    <w:rsid w:val="00DF269D"/>
    <w:rsid w:val="00E50A4D"/>
    <w:rsid w:val="00E758BC"/>
    <w:rsid w:val="00E95AFE"/>
    <w:rsid w:val="00ED3756"/>
    <w:rsid w:val="00EF4919"/>
    <w:rsid w:val="00F319DF"/>
    <w:rsid w:val="00F43A02"/>
    <w:rsid w:val="00F45884"/>
    <w:rsid w:val="00F53843"/>
    <w:rsid w:val="00F553FE"/>
    <w:rsid w:val="00F63939"/>
    <w:rsid w:val="00F91AD0"/>
    <w:rsid w:val="00FB05E4"/>
    <w:rsid w:val="00FC4062"/>
    <w:rsid w:val="00FD71BB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7B12235"/>
  <w15:chartTrackingRefBased/>
  <w15:docId w15:val="{464844B0-B9A8-4E7F-8FA7-30A388E7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customStyle="1" w:styleId="Standard">
    <w:name w:val="Standard"/>
    <w:rsid w:val="00A95080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extbody">
    <w:name w:val="Text body"/>
    <w:basedOn w:val="Standard"/>
    <w:rsid w:val="00A95080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A95080"/>
    <w:pPr>
      <w:suppressLineNumbers/>
      <w:jc w:val="both"/>
    </w:pPr>
  </w:style>
  <w:style w:type="paragraph" w:customStyle="1" w:styleId="HojadeControl">
    <w:name w:val="Hoja de Control"/>
    <w:basedOn w:val="Textbody"/>
    <w:rsid w:val="00A95080"/>
    <w:rPr>
      <w:rFonts w:ascii="Eras Md BT" w:hAnsi="Eras Md BT"/>
      <w:b/>
      <w:sz w:val="28"/>
    </w:rPr>
  </w:style>
  <w:style w:type="table" w:customStyle="1" w:styleId="Tablanormal1">
    <w:name w:val="Tabla normal1"/>
    <w:uiPriority w:val="99"/>
    <w:semiHidden/>
    <w:rsid w:val="00A950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6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57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wi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6D31E76C214055A8EB65F116BE7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5AFB4-FD74-4E8A-A792-798C3F778F9A}"/>
      </w:docPartPr>
      <w:docPartBody>
        <w:p w:rsidR="00BC3250" w:rsidRDefault="00BC23A0">
          <w:pPr>
            <w:pStyle w:val="7E6D31E76C214055A8EB65F116BE7AF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A0"/>
    <w:rsid w:val="00315037"/>
    <w:rsid w:val="00787121"/>
    <w:rsid w:val="00B34114"/>
    <w:rsid w:val="00BC23A0"/>
    <w:rsid w:val="00BC3250"/>
    <w:rsid w:val="00C03246"/>
    <w:rsid w:val="00CB058A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6D31E76C214055A8EB65F116BE7AFE">
    <w:name w:val="7E6D31E76C214055A8EB65F116BE7AFE"/>
  </w:style>
  <w:style w:type="paragraph" w:customStyle="1" w:styleId="A2178193D76948F6A238A5E749F1AE70">
    <w:name w:val="A2178193D76948F6A238A5E749F1AE70"/>
  </w:style>
  <w:style w:type="paragraph" w:customStyle="1" w:styleId="A7A39700DFBB48EBAC32B258D5F9EC11">
    <w:name w:val="A7A39700DFBB48EBAC32B258D5F9EC11"/>
  </w:style>
  <w:style w:type="paragraph" w:customStyle="1" w:styleId="9F30510E771D46C099032BB8E5E83309">
    <w:name w:val="9F30510E771D46C099032BB8E5E83309"/>
  </w:style>
  <w:style w:type="paragraph" w:customStyle="1" w:styleId="8D86E15DED074DF8906E78A2ABE13A37">
    <w:name w:val="8D86E15DED074DF8906E78A2ABE13A37"/>
  </w:style>
  <w:style w:type="paragraph" w:customStyle="1" w:styleId="B1A51769F5354B8EA123B12A40404A2C">
    <w:name w:val="B1A51769F5354B8EA123B12A40404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1106A-CB51-4FE9-A16C-3FE45D9BE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3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</dc:creator>
  <cp:keywords/>
  <dc:description/>
  <cp:lastModifiedBy>kevin olivares</cp:lastModifiedBy>
  <cp:revision>3</cp:revision>
  <dcterms:created xsi:type="dcterms:W3CDTF">2018-05-31T22:59:00Z</dcterms:created>
  <dcterms:modified xsi:type="dcterms:W3CDTF">2018-06-01T00:07:00Z</dcterms:modified>
</cp:coreProperties>
</file>